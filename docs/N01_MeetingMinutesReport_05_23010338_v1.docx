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1B23D56B" w:rsidR="004266D5" w:rsidRPr="00F34C09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1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28055C57" w:rsidR="001F12B5" w:rsidRPr="006F4C82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 w:val="0"/>
                <w:sz w:val="24"/>
                <w:szCs w:val="24"/>
              </w:rPr>
              <w:t>Xây dựng hệ thống hỗ trợ thi trắc nghiệm trên nền Web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19A85C8D" w:rsidR="004266D5" w:rsidRPr="006F4C82" w:rsidRDefault="004F5966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4F5966">
              <w:rPr>
                <w:rFonts w:ascii="Times New Roman" w:hAnsi="Times New Roman"/>
                <w:i w:val="0"/>
                <w:sz w:val="24"/>
                <w:szCs w:val="24"/>
              </w:rPr>
              <w:t>05/06/2026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133D3A4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18BA631A" w:rsidR="004266D5" w:rsidRPr="006F4C82" w:rsidRDefault="004F5966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4F5966">
              <w:rPr>
                <w:rFonts w:ascii="Times New Roman" w:hAnsi="Times New Roman"/>
                <w:i/>
                <w:iCs/>
                <w:sz w:val="24"/>
                <w:szCs w:val="24"/>
              </w:rPr>
              <w:t>Rà soát lỗi hệ thống sau kiểm thử, chốt mã nguồn và tài liệu báo cáo để chuẩn bị cho Milestone 4</w:t>
            </w:r>
            <w:r w:rsidR="00F34C09" w:rsidRPr="00F34C09">
              <w:rPr>
                <w:rFonts w:ascii="Times New Roman" w:hAnsi="Times New Roman"/>
                <w:i/>
                <w:iCs/>
                <w:sz w:val="24"/>
                <w:szCs w:val="24"/>
              </w:rPr>
              <w:t>.</w:t>
            </w: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89E680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23010338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3FBB0A3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Phạm Hồng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384167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23010338@st.phenikaa-uni.edu.vn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331E499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3A22867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ThS. 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180F9184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19FC2E3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6AB5F0AD" w14:textId="583052A0" w:rsidR="008C0503" w:rsidRPr="006F4C82" w:rsidRDefault="008C050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1637FDD5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4F5966" w:rsidRPr="004F5966">
              <w:rPr>
                <w:rFonts w:ascii="Times New Roman" w:hAnsi="Times New Roman"/>
                <w:sz w:val="24"/>
                <w:szCs w:val="24"/>
              </w:rPr>
              <w:t>Báo cáo tình hình xử lý các lỗi phát sinh trong quá trình kiểm thử, đặc biệt là lỗi sai giờ hệ thống khi nộp bài.</w:t>
            </w: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0AE48FE0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2.</w:t>
            </w:r>
            <w:r w:rsidR="00014745">
              <w:t xml:space="preserve"> </w:t>
            </w:r>
            <w:r w:rsidR="004F5966" w:rsidRPr="004F5966">
              <w:rPr>
                <w:rFonts w:ascii="Times New Roman" w:hAnsi="Times New Roman"/>
                <w:sz w:val="24"/>
                <w:szCs w:val="24"/>
              </w:rPr>
              <w:t>Quyết định cắt giảm các tính năng phụ như Chat/Forum để đảm bảo chất lượng hệ thống thi và chấm điểm cốt lõi.</w:t>
            </w: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2DEDA976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014745">
              <w:t xml:space="preserve"> </w:t>
            </w:r>
            <w:r w:rsidR="004F5966" w:rsidRPr="004F5966">
              <w:rPr>
                <w:rFonts w:ascii="Times New Roman" w:hAnsi="Times New Roman"/>
                <w:sz w:val="24"/>
                <w:szCs w:val="24"/>
              </w:rPr>
              <w:t>Tổng kết hoàn thiện tài liệu hướng dẫn và báo cáo đồ án liên ngành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24685F8A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  <w:r w:rsidR="00014745">
              <w:t xml:space="preserve"> </w:t>
            </w:r>
            <w:r w:rsidR="004F5966" w:rsidRPr="004F5966">
              <w:rPr>
                <w:rFonts w:ascii="Times New Roman" w:hAnsi="Times New Roman"/>
                <w:sz w:val="24"/>
                <w:szCs w:val="24"/>
              </w:rPr>
              <w:t>Quyết định nộp source code bản chính thức (final) vào ngày 08/06/2026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750B44BF" w:rsidR="00537CDF" w:rsidRPr="004F5966" w:rsidRDefault="004F5966" w:rsidP="004F5966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có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193E79E1" w:rsidR="00537CDF" w:rsidRPr="004F5966" w:rsidRDefault="004F5966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/A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A7A90" w14:textId="77777777" w:rsidR="004D42BB" w:rsidRDefault="004F5966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4F5966">
              <w:rPr>
                <w:rFonts w:ascii="Times New Roman" w:hAnsi="Times New Roman"/>
                <w:b w:val="0"/>
                <w:sz w:val="24"/>
                <w:szCs w:val="24"/>
              </w:rPr>
              <w:t>Hoàn tất đồ án</w:t>
            </w:r>
          </w:p>
          <w:p w14:paraId="7490AD86" w14:textId="6C8E1F0F" w:rsidR="004F5966" w:rsidRPr="006F4C82" w:rsidRDefault="004F5966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bookmarkStart w:id="1" w:name="_GoBack"/>
            <w:bookmarkEnd w:id="1"/>
          </w:p>
        </w:tc>
      </w:tr>
    </w:tbl>
    <w:p w14:paraId="043F3D47" w14:textId="77777777" w:rsidR="000E11B1" w:rsidRPr="006F4C82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284E3A1D" w14:textId="77777777" w:rsidR="00F34C09" w:rsidRPr="006F4C82" w:rsidRDefault="00F34C09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sectPr w:rsidR="00F34C09" w:rsidRPr="006F4C82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E99880" w14:textId="77777777" w:rsidR="00D47F41" w:rsidRDefault="00D47F41">
      <w:r>
        <w:separator/>
      </w:r>
    </w:p>
  </w:endnote>
  <w:endnote w:type="continuationSeparator" w:id="0">
    <w:p w14:paraId="55290255" w14:textId="77777777" w:rsidR="00D47F41" w:rsidRDefault="00D47F41">
      <w:r>
        <w:continuationSeparator/>
      </w:r>
    </w:p>
  </w:endnote>
  <w:endnote w:type="continuationNotice" w:id="1">
    <w:p w14:paraId="63DCD810" w14:textId="77777777" w:rsidR="00D47F41" w:rsidRDefault="00D47F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  <w:shd w:val="clear" w:color="auto" w:fill="auto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  <w:shd w:val="clear" w:color="auto" w:fill="auto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4F5966">
            <w:rPr>
              <w:rFonts w:ascii="Arial Narrow" w:hAnsi="Arial Narrow"/>
              <w:noProof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9AC92D" w14:textId="77777777" w:rsidR="00D47F41" w:rsidRDefault="00D47F41">
      <w:r>
        <w:separator/>
      </w:r>
    </w:p>
  </w:footnote>
  <w:footnote w:type="continuationSeparator" w:id="0">
    <w:p w14:paraId="6198BB2F" w14:textId="77777777" w:rsidR="00D47F41" w:rsidRDefault="00D47F41">
      <w:r>
        <w:continuationSeparator/>
      </w:r>
    </w:p>
  </w:footnote>
  <w:footnote w:type="continuationNotice" w:id="1">
    <w:p w14:paraId="4DBFC3BB" w14:textId="77777777" w:rsidR="00D47F41" w:rsidRDefault="00D47F4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44A54435" w:rsidR="00145B1E" w:rsidRPr="00E44179" w:rsidRDefault="00D47F41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4AD91D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6pt;height:77.75pt">
                <v:imagedata r:id="rId1" o:title="617826913_1344044921100719_2051053500551843884_n"/>
              </v:shape>
            </w:pict>
          </w:r>
        </w:p>
      </w:tc>
      <w:tc>
        <w:tcPr>
          <w:tcW w:w="6617" w:type="dxa"/>
        </w:tcPr>
        <w:p w14:paraId="17AE29E6" w14:textId="749776BB" w:rsidR="00145B1E" w:rsidRDefault="00CD215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TRƯỜNG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6D5"/>
    <w:rsid w:val="00014745"/>
    <w:rsid w:val="00016DFF"/>
    <w:rsid w:val="000E11B1"/>
    <w:rsid w:val="001071C3"/>
    <w:rsid w:val="00145B1E"/>
    <w:rsid w:val="00155255"/>
    <w:rsid w:val="001D7DC5"/>
    <w:rsid w:val="001F12B5"/>
    <w:rsid w:val="00251EBA"/>
    <w:rsid w:val="002721AE"/>
    <w:rsid w:val="00277B20"/>
    <w:rsid w:val="0028710D"/>
    <w:rsid w:val="002A6FDA"/>
    <w:rsid w:val="002C7FF3"/>
    <w:rsid w:val="00325785"/>
    <w:rsid w:val="003274A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4F5966"/>
    <w:rsid w:val="0052549A"/>
    <w:rsid w:val="00527B5C"/>
    <w:rsid w:val="0053679B"/>
    <w:rsid w:val="00537CDF"/>
    <w:rsid w:val="005A2190"/>
    <w:rsid w:val="005A5E34"/>
    <w:rsid w:val="005A6D89"/>
    <w:rsid w:val="0063035A"/>
    <w:rsid w:val="00660843"/>
    <w:rsid w:val="00671813"/>
    <w:rsid w:val="00690169"/>
    <w:rsid w:val="006B7EC5"/>
    <w:rsid w:val="006F4C82"/>
    <w:rsid w:val="00757658"/>
    <w:rsid w:val="007C1DBF"/>
    <w:rsid w:val="007E79D8"/>
    <w:rsid w:val="008013ED"/>
    <w:rsid w:val="00802042"/>
    <w:rsid w:val="0081535E"/>
    <w:rsid w:val="008309C6"/>
    <w:rsid w:val="00842848"/>
    <w:rsid w:val="00857CFB"/>
    <w:rsid w:val="00893A8E"/>
    <w:rsid w:val="00895A46"/>
    <w:rsid w:val="008C0503"/>
    <w:rsid w:val="008C743A"/>
    <w:rsid w:val="008D414E"/>
    <w:rsid w:val="008E589B"/>
    <w:rsid w:val="00927B59"/>
    <w:rsid w:val="009C2AE3"/>
    <w:rsid w:val="009F19E3"/>
    <w:rsid w:val="009F4FEA"/>
    <w:rsid w:val="00A81AF8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CD215A"/>
    <w:rsid w:val="00D1263A"/>
    <w:rsid w:val="00D47F41"/>
    <w:rsid w:val="00DB7394"/>
    <w:rsid w:val="00DF07D0"/>
    <w:rsid w:val="00E441EC"/>
    <w:rsid w:val="00E77A1F"/>
    <w:rsid w:val="00ED0E81"/>
    <w:rsid w:val="00F01094"/>
    <w:rsid w:val="00F15879"/>
    <w:rsid w:val="00F24950"/>
    <w:rsid w:val="00F34C09"/>
    <w:rsid w:val="00F53F0F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107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Duc Pham</cp:lastModifiedBy>
  <cp:revision>40</cp:revision>
  <cp:lastPrinted>2007-02-07T02:13:00Z</cp:lastPrinted>
  <dcterms:created xsi:type="dcterms:W3CDTF">2023-09-07T01:02:00Z</dcterms:created>
  <dcterms:modified xsi:type="dcterms:W3CDTF">2026-06-10T10:47:00Z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