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1B23D56B" w:rsidR="004266D5" w:rsidRPr="00F34C09" w:rsidRDefault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Nhóm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1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28055C57" w:rsidR="001F12B5" w:rsidRPr="006F4C82" w:rsidRDefault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i w:val="0"/>
                <w:sz w:val="24"/>
                <w:szCs w:val="24"/>
              </w:rPr>
              <w:t>Xây dựng hệ thống hỗ trợ thi trắc nghiệm trên nền Web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7C95C176" w:rsidR="004266D5" w:rsidRPr="006F4C82" w:rsidRDefault="00F34C09" w:rsidP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08/04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2026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6133D3A4" w:rsidR="004266D5" w:rsidRPr="006F4C82" w:rsidRDefault="00F34C09" w:rsidP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09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6F4C82" w14:paraId="0490E1A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0EEF11F7" w14:textId="21BE03A7" w:rsidR="004266D5" w:rsidRPr="006F4C82" w:rsidRDefault="00F34C09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F34C09">
              <w:rPr>
                <w:rFonts w:ascii="Times New Roman" w:hAnsi="Times New Roman"/>
                <w:i/>
                <w:iCs/>
                <w:sz w:val="24"/>
                <w:szCs w:val="24"/>
              </w:rPr>
              <w:t>Thảo luận về việc khởi tạo dự án và phân tích yêu cầu hệ thống thi trắc nghiệm trực tuyến.</w:t>
            </w:r>
          </w:p>
        </w:tc>
      </w:tr>
    </w:tbl>
    <w:p w14:paraId="452DDB53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589E6807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23010338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3FBB0A37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Phạm Hồng Đức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1384167D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23010338@st.phenikaa-uni.edu.vn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331E499D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802042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802042" w:rsidRPr="006F4C82" w:rsidRDefault="00F0109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</w:t>
            </w:r>
            <w:r w:rsidR="0043788C" w:rsidRPr="006F4C82">
              <w:rPr>
                <w:rFonts w:ascii="Times New Roman" w:hAnsi="Times New Roman"/>
                <w:sz w:val="24"/>
                <w:szCs w:val="24"/>
                <w:lang w:val="vi-VN"/>
              </w:rPr>
              <w:t>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3A22867A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ThS. Vũ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180F9184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dung.vuquang@phenikaa-uni.edu.vn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19FC2E3A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</w:tbl>
    <w:p w14:paraId="6DD249BE" w14:textId="77777777" w:rsidR="00CA6963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p w14:paraId="71C028C5" w14:textId="77777777" w:rsidR="00DC7900" w:rsidRPr="006F4C82" w:rsidRDefault="00DC7900">
      <w:pPr>
        <w:rPr>
          <w:rFonts w:ascii="Times New Roman" w:hAnsi="Times New Roman"/>
          <w:b/>
          <w:i/>
          <w:iCs/>
          <w:color w:val="800080"/>
          <w:szCs w:val="24"/>
        </w:rPr>
      </w:pPr>
      <w:bookmarkStart w:id="1" w:name="_GoBack"/>
      <w:bookmarkEnd w:id="1"/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6F4C82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375677B7" w14:textId="0CDFEC8E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014745" w:rsidRPr="00014745">
              <w:rPr>
                <w:rFonts w:ascii="Times New Roman" w:hAnsi="Times New Roman"/>
                <w:sz w:val="24"/>
                <w:szCs w:val="24"/>
              </w:rPr>
              <w:t>Xác định các vai trò người dùng trong hệ thống bao gồm Admin, Teacher, Student.</w:t>
            </w:r>
          </w:p>
          <w:p w14:paraId="0B3B6886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74BA1B85" w14:textId="74E9BF97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2.</w:t>
            </w:r>
            <w:r w:rsidR="00014745">
              <w:t xml:space="preserve"> </w:t>
            </w:r>
            <w:r w:rsidR="00014745" w:rsidRPr="00014745">
              <w:rPr>
                <w:rFonts w:ascii="Times New Roman" w:hAnsi="Times New Roman"/>
                <w:sz w:val="24"/>
                <w:szCs w:val="24"/>
              </w:rPr>
              <w:t>Lên kế hoạch thiết kế cơ sở dữ liệu MySQL.</w:t>
            </w:r>
          </w:p>
          <w:p w14:paraId="22BEA342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1A769D5A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7359E06D" w14:textId="16A98DD1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 w:rsidR="00014745">
              <w:t xml:space="preserve"> </w:t>
            </w:r>
            <w:r w:rsidR="00014745" w:rsidRPr="00014745">
              <w:rPr>
                <w:rFonts w:ascii="Times New Roman" w:hAnsi="Times New Roman"/>
                <w:sz w:val="24"/>
                <w:szCs w:val="24"/>
              </w:rPr>
              <w:t>Lên kế hoạch thiết kế các biểu đồ ERD, DFD, UML.</w:t>
            </w:r>
          </w:p>
          <w:p w14:paraId="592924D3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5686F334" w14:textId="3965C646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4.</w:t>
            </w:r>
            <w:r w:rsidR="00014745">
              <w:t xml:space="preserve"> </w:t>
            </w:r>
            <w:r w:rsidR="00014745" w:rsidRPr="00014745">
              <w:rPr>
                <w:rFonts w:ascii="Times New Roman" w:hAnsi="Times New Roman"/>
                <w:sz w:val="24"/>
                <w:szCs w:val="24"/>
              </w:rPr>
              <w:t>Chuẩn bị setup môi trường Nuxt 4, FastAPI và MySQL.</w:t>
            </w:r>
          </w:p>
          <w:p w14:paraId="122CE7B0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A2B2201" w14:textId="77777777" w:rsidR="004D42BB" w:rsidRPr="006F4C82" w:rsidRDefault="004D42BB" w:rsidP="004D42BB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6F4C82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3F4E3A" w:rsidRDefault="00802042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>4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Buổi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 (</w:t>
            </w:r>
            <w:r w:rsidR="004E067B" w:rsidRPr="003F4E3A">
              <w:rPr>
                <w:rFonts w:ascii="Times New Roman" w:hAnsi="Times New Roman"/>
                <w:szCs w:val="26"/>
              </w:rPr>
              <w:t>nếu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3F4E3A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6D8AC266" w:rsidR="00537CDF" w:rsidRPr="006F4C82" w:rsidRDefault="00014745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014745">
              <w:rPr>
                <w:rFonts w:ascii="Times New Roman" w:hAnsi="Times New Roman"/>
                <w:sz w:val="24"/>
                <w:szCs w:val="24"/>
              </w:rPr>
              <w:t>18/04/2026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44A6BCC9" w:rsidR="00537CDF" w:rsidRPr="006F4C82" w:rsidRDefault="00014745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014745">
              <w:rPr>
                <w:rFonts w:ascii="Times New Roman" w:hAnsi="Times New Roman"/>
                <w:sz w:val="24"/>
                <w:szCs w:val="24"/>
              </w:rPr>
              <w:t>09:00</w:t>
            </w:r>
          </w:p>
        </w:tc>
      </w:tr>
      <w:tr w:rsidR="004D42BB" w:rsidRPr="006F4C82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0AD86" w14:textId="5895468B" w:rsidR="004D42BB" w:rsidRPr="006F4C82" w:rsidRDefault="00014745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014745">
              <w:rPr>
                <w:rFonts w:ascii="Times New Roman" w:hAnsi="Times New Roman"/>
                <w:b w:val="0"/>
                <w:sz w:val="24"/>
                <w:szCs w:val="24"/>
              </w:rPr>
              <w:t>Chốt thiết kế Database, ERD/UML/DFD và kiến trúc hệ thống.</w:t>
            </w:r>
          </w:p>
        </w:tc>
      </w:tr>
    </w:tbl>
    <w:p w14:paraId="043F3D47" w14:textId="77777777" w:rsidR="000E11B1" w:rsidRPr="006F4C82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p w14:paraId="284E3A1D" w14:textId="77777777" w:rsidR="00F34C09" w:rsidRPr="006F4C82" w:rsidRDefault="00F34C09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sectPr w:rsidR="00F34C09" w:rsidRPr="006F4C82" w:rsidSect="004D42BB">
      <w:headerReference w:type="default" r:id="rId10"/>
      <w:footerReference w:type="default" r:id="rId11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790B1E" w14:textId="77777777" w:rsidR="000E7209" w:rsidRDefault="000E7209">
      <w:r>
        <w:separator/>
      </w:r>
    </w:p>
  </w:endnote>
  <w:endnote w:type="continuationSeparator" w:id="0">
    <w:p w14:paraId="5B47F207" w14:textId="77777777" w:rsidR="000E7209" w:rsidRDefault="000E7209">
      <w:r>
        <w:continuationSeparator/>
      </w:r>
    </w:p>
  </w:endnote>
  <w:endnote w:type="continuationNotice" w:id="1">
    <w:p w14:paraId="5702CACE" w14:textId="77777777" w:rsidR="000E7209" w:rsidRDefault="000E72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MS Gothic"/>
    <w:charset w:val="80"/>
    <w:family w:val="roman"/>
    <w:pitch w:val="variable"/>
    <w:sig w:usb0="00000000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4932"/>
      <w:gridCol w:w="4932"/>
    </w:tblGrid>
    <w:tr w:rsidR="00384904" w14:paraId="03209CB7" w14:textId="77777777" w:rsidTr="00384904">
      <w:tc>
        <w:tcPr>
          <w:tcW w:w="4932" w:type="dxa"/>
          <w:shd w:val="clear" w:color="auto" w:fill="auto"/>
        </w:tcPr>
        <w:p w14:paraId="1CE4C932" w14:textId="4FDEC51D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_MeetingMinutes_Template_v1.doc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  <w:shd w:val="clear" w:color="auto" w:fill="auto"/>
        </w:tcPr>
        <w:p w14:paraId="10074CF9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DC7900">
            <w:rPr>
              <w:rFonts w:ascii="Arial Narrow" w:hAnsi="Arial Narrow"/>
              <w:noProof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3C0311" w14:textId="77777777" w:rsidR="000E7209" w:rsidRDefault="000E7209">
      <w:r>
        <w:separator/>
      </w:r>
    </w:p>
  </w:footnote>
  <w:footnote w:type="continuationSeparator" w:id="0">
    <w:p w14:paraId="238F719D" w14:textId="77777777" w:rsidR="000E7209" w:rsidRDefault="000E7209">
      <w:r>
        <w:continuationSeparator/>
      </w:r>
    </w:p>
  </w:footnote>
  <w:footnote w:type="continuationNotice" w:id="1">
    <w:p w14:paraId="7BB55E72" w14:textId="77777777" w:rsidR="000E7209" w:rsidRDefault="000E720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44A54435" w:rsidR="00145B1E" w:rsidRPr="00E44179" w:rsidRDefault="000E7209" w:rsidP="00C94BEB">
          <w:pPr>
            <w:rPr>
              <w:rFonts w:cs="Arial"/>
            </w:rPr>
          </w:pPr>
          <w:r>
            <w:rPr>
              <w:rFonts w:cs="Arial"/>
              <w:noProof/>
            </w:rPr>
            <w:pict w14:anchorId="4AD91D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6.6pt;height:77.75pt">
                <v:imagedata r:id="rId1" o:title="617826913_1344044921100719_2051053500551843884_n"/>
              </v:shape>
            </w:pict>
          </w:r>
        </w:p>
      </w:tc>
      <w:tc>
        <w:tcPr>
          <w:tcW w:w="6617" w:type="dxa"/>
        </w:tcPr>
        <w:p w14:paraId="17AE29E6" w14:textId="749776BB" w:rsidR="00145B1E" w:rsidRDefault="00CD215A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TRƯỜNG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690169" w:rsidRPr="00690169">
            <w:rPr>
              <w:rFonts w:ascii="Times New Roman" w:hAnsi="Times New Roman"/>
              <w:color w:val="000000"/>
              <w:sz w:val="28"/>
              <w:szCs w:val="28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end"/>
          </w:r>
        </w:p>
        <w:p w14:paraId="3257F136" w14:textId="77777777" w:rsidR="00802042" w:rsidRPr="00802042" w:rsidRDefault="00802042" w:rsidP="00802042"/>
      </w:tc>
    </w:tr>
  </w:tbl>
  <w:p w14:paraId="4DAA8082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6D5"/>
    <w:rsid w:val="00014745"/>
    <w:rsid w:val="00016DFF"/>
    <w:rsid w:val="000E11B1"/>
    <w:rsid w:val="000E7209"/>
    <w:rsid w:val="001071C3"/>
    <w:rsid w:val="00145B1E"/>
    <w:rsid w:val="00155255"/>
    <w:rsid w:val="001D7DC5"/>
    <w:rsid w:val="001F12B5"/>
    <w:rsid w:val="00251EBA"/>
    <w:rsid w:val="002721AE"/>
    <w:rsid w:val="00277B20"/>
    <w:rsid w:val="0028710D"/>
    <w:rsid w:val="002A6FDA"/>
    <w:rsid w:val="002C7FF3"/>
    <w:rsid w:val="00325785"/>
    <w:rsid w:val="003274A5"/>
    <w:rsid w:val="00361221"/>
    <w:rsid w:val="00384904"/>
    <w:rsid w:val="003B2F07"/>
    <w:rsid w:val="003F4E3A"/>
    <w:rsid w:val="003F7B00"/>
    <w:rsid w:val="00403198"/>
    <w:rsid w:val="004266D5"/>
    <w:rsid w:val="00434BC7"/>
    <w:rsid w:val="0043788C"/>
    <w:rsid w:val="00476A2F"/>
    <w:rsid w:val="004D42BB"/>
    <w:rsid w:val="004E067B"/>
    <w:rsid w:val="0052549A"/>
    <w:rsid w:val="00527B5C"/>
    <w:rsid w:val="0053679B"/>
    <w:rsid w:val="00537CDF"/>
    <w:rsid w:val="005A2190"/>
    <w:rsid w:val="005A5E34"/>
    <w:rsid w:val="005A6D89"/>
    <w:rsid w:val="0063035A"/>
    <w:rsid w:val="00660843"/>
    <w:rsid w:val="00671813"/>
    <w:rsid w:val="00690169"/>
    <w:rsid w:val="006B7EC5"/>
    <w:rsid w:val="006F4C82"/>
    <w:rsid w:val="00757658"/>
    <w:rsid w:val="007C1DBF"/>
    <w:rsid w:val="007E79D8"/>
    <w:rsid w:val="008013ED"/>
    <w:rsid w:val="00802042"/>
    <w:rsid w:val="0081535E"/>
    <w:rsid w:val="008309C6"/>
    <w:rsid w:val="00842848"/>
    <w:rsid w:val="00857CFB"/>
    <w:rsid w:val="00893A8E"/>
    <w:rsid w:val="00895A46"/>
    <w:rsid w:val="008C0503"/>
    <w:rsid w:val="008C743A"/>
    <w:rsid w:val="008D414E"/>
    <w:rsid w:val="008E589B"/>
    <w:rsid w:val="00927B59"/>
    <w:rsid w:val="009C2AE3"/>
    <w:rsid w:val="009F19E3"/>
    <w:rsid w:val="009F4FEA"/>
    <w:rsid w:val="00A81AF8"/>
    <w:rsid w:val="00A91EEF"/>
    <w:rsid w:val="00AA44D2"/>
    <w:rsid w:val="00AF26B6"/>
    <w:rsid w:val="00B17A7B"/>
    <w:rsid w:val="00B22FF1"/>
    <w:rsid w:val="00B36BC4"/>
    <w:rsid w:val="00B6236C"/>
    <w:rsid w:val="00B67003"/>
    <w:rsid w:val="00BD1CC6"/>
    <w:rsid w:val="00BD4DE6"/>
    <w:rsid w:val="00C037DF"/>
    <w:rsid w:val="00C14D1B"/>
    <w:rsid w:val="00C33E58"/>
    <w:rsid w:val="00C6291B"/>
    <w:rsid w:val="00C94BEB"/>
    <w:rsid w:val="00CA4CCB"/>
    <w:rsid w:val="00CA6963"/>
    <w:rsid w:val="00CD215A"/>
    <w:rsid w:val="00D1263A"/>
    <w:rsid w:val="00DB7394"/>
    <w:rsid w:val="00DC7900"/>
    <w:rsid w:val="00DF07D0"/>
    <w:rsid w:val="00E441EC"/>
    <w:rsid w:val="00E77A1F"/>
    <w:rsid w:val="00ED0E81"/>
    <w:rsid w:val="00F01094"/>
    <w:rsid w:val="00F15879"/>
    <w:rsid w:val="00F24950"/>
    <w:rsid w:val="00F34C09"/>
    <w:rsid w:val="00F53F0F"/>
    <w:rsid w:val="00FD351F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963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106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Duc Pham</cp:lastModifiedBy>
  <cp:revision>41</cp:revision>
  <cp:lastPrinted>2007-02-07T02:13:00Z</cp:lastPrinted>
  <dcterms:created xsi:type="dcterms:W3CDTF">2023-09-07T01:02:00Z</dcterms:created>
  <dcterms:modified xsi:type="dcterms:W3CDTF">2026-06-10T10:40:00Z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