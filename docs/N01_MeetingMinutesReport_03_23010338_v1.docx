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1B23D56B" w:rsidR="004266D5" w:rsidRPr="00F34C09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1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28055C57" w:rsidR="001F12B5" w:rsidRPr="006F4C82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i w:val="0"/>
                <w:sz w:val="24"/>
                <w:szCs w:val="24"/>
              </w:rPr>
              <w:t>Xây dựng hệ thống hỗ trợ thi trắc nghiệm trên nền Web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65D52F43" w:rsidR="004266D5" w:rsidRPr="006F4C82" w:rsidRDefault="0095520E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95520E">
              <w:rPr>
                <w:rFonts w:ascii="Times New Roman" w:hAnsi="Times New Roman"/>
                <w:i w:val="0"/>
                <w:sz w:val="24"/>
                <w:szCs w:val="24"/>
              </w:rPr>
              <w:t>15/05/2026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6133D3A4" w:rsidR="004266D5" w:rsidRPr="006F4C82" w:rsidRDefault="00F34C09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4C4DF426" w:rsidR="004266D5" w:rsidRPr="006F4C82" w:rsidRDefault="0095520E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95520E">
              <w:rPr>
                <w:rFonts w:ascii="Times New Roman" w:hAnsi="Times New Roman"/>
                <w:i/>
                <w:iCs/>
                <w:sz w:val="24"/>
                <w:szCs w:val="24"/>
              </w:rPr>
              <w:t>Đánh giá Milestone 2, tổng kết các module API Backend đã xây dựng và bắt đầu thiết kế giao diện Frontend.</w:t>
            </w: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89E680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23010338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3FBB0A3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Phạm Hồng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384167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23010338@st.phenikaa-uni.edu.vn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331E499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3A22867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ThS. 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180F9184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19FC2E3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6AB5F0AD" w14:textId="583052A0" w:rsidR="008C0503" w:rsidRPr="006F4C82" w:rsidRDefault="008C050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375677B7" w14:textId="44E0E1B2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95520E" w:rsidRPr="0095520E">
              <w:rPr>
                <w:rFonts w:ascii="Times New Roman" w:hAnsi="Times New Roman"/>
                <w:sz w:val="24"/>
                <w:szCs w:val="24"/>
              </w:rPr>
              <w:t>Xác nhận hoàn thành Backend Core với các API: Auth, User, Class, Question, Exam, Result.</w:t>
            </w:r>
          </w:p>
          <w:p w14:paraId="0B3B6886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74BA1B85" w14:textId="071A154B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2.</w:t>
            </w:r>
            <w:r w:rsidR="00014745">
              <w:t xml:space="preserve"> </w:t>
            </w:r>
            <w:r w:rsidR="0095520E" w:rsidRPr="0095520E">
              <w:rPr>
                <w:rFonts w:ascii="Times New Roman" w:hAnsi="Times New Roman"/>
                <w:sz w:val="24"/>
                <w:szCs w:val="24"/>
              </w:rPr>
              <w:t>Báo cáo hoàn thiện logic tạo đề, nộp bài và chấm điểm tự động.</w:t>
            </w:r>
          </w:p>
          <w:p w14:paraId="22BEA342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359E06D" w14:textId="3FBFB2F5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014745">
              <w:t xml:space="preserve"> </w:t>
            </w:r>
            <w:r w:rsidR="0095520E" w:rsidRPr="0095520E">
              <w:rPr>
                <w:rFonts w:ascii="Times New Roman" w:hAnsi="Times New Roman"/>
                <w:sz w:val="24"/>
                <w:szCs w:val="24"/>
              </w:rPr>
              <w:t>Lên kế hoạch xây dựng layout Frontend trên Nuxt 4, tách biệt giao diện theo vai trò người dùng.</w:t>
            </w:r>
          </w:p>
          <w:p w14:paraId="592924D3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67318B5B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  <w:r w:rsidR="00014745">
              <w:t xml:space="preserve"> </w:t>
            </w:r>
            <w:r w:rsidR="0095520E" w:rsidRPr="0095520E">
              <w:rPr>
                <w:rFonts w:ascii="Times New Roman" w:hAnsi="Times New Roman"/>
                <w:sz w:val="24"/>
                <w:szCs w:val="24"/>
              </w:rPr>
              <w:t>Lên kế hoạch kết nối API Auth với giao diện đăng nhập và điều hướng hệ thống.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1CBA7D" w14:textId="77777777" w:rsidR="004D42BB" w:rsidRPr="006F4C82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</w:rPr>
      </w:pPr>
    </w:p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41750BCC" w:rsidR="00537CDF" w:rsidRPr="006F4C82" w:rsidRDefault="0095520E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95520E">
              <w:rPr>
                <w:rFonts w:ascii="Times New Roman" w:hAnsi="Times New Roman"/>
                <w:sz w:val="24"/>
                <w:szCs w:val="24"/>
              </w:rPr>
              <w:t>31/05/2026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44A6BCC9" w:rsidR="00537CDF" w:rsidRPr="006F4C82" w:rsidRDefault="00014745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014745">
              <w:rPr>
                <w:rFonts w:ascii="Times New Roman" w:hAnsi="Times New Roman"/>
                <w:sz w:val="24"/>
                <w:szCs w:val="24"/>
              </w:rPr>
              <w:t>09:00</w:t>
            </w: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6770D2F6" w:rsidR="004D42BB" w:rsidRPr="006F4C82" w:rsidRDefault="0095520E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95520E">
              <w:rPr>
                <w:rFonts w:ascii="Times New Roman" w:hAnsi="Times New Roman"/>
                <w:b w:val="0"/>
                <w:sz w:val="24"/>
                <w:szCs w:val="24"/>
              </w:rPr>
              <w:t>Báo cáo hoàn thiện Frontend và tiến hành tích hợp hệ thống.</w:t>
            </w:r>
          </w:p>
        </w:tc>
      </w:tr>
    </w:tbl>
    <w:p w14:paraId="284E3A1D" w14:textId="77777777" w:rsidR="00F34C09" w:rsidRPr="006F4C82" w:rsidRDefault="00F34C09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  <w:bookmarkStart w:id="1" w:name="_GoBack"/>
      <w:bookmarkEnd w:id="1"/>
    </w:p>
    <w:sectPr w:rsidR="00F34C09" w:rsidRPr="006F4C82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160AEF" w14:textId="77777777" w:rsidR="00E35A47" w:rsidRDefault="00E35A47">
      <w:r>
        <w:separator/>
      </w:r>
    </w:p>
  </w:endnote>
  <w:endnote w:type="continuationSeparator" w:id="0">
    <w:p w14:paraId="05076D55" w14:textId="77777777" w:rsidR="00E35A47" w:rsidRDefault="00E35A47">
      <w:r>
        <w:continuationSeparator/>
      </w:r>
    </w:p>
  </w:endnote>
  <w:endnote w:type="continuationNotice" w:id="1">
    <w:p w14:paraId="78A7F7DC" w14:textId="77777777" w:rsidR="00E35A47" w:rsidRDefault="00E35A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384904" w14:paraId="03209CB7" w14:textId="77777777" w:rsidTr="00384904">
      <w:tc>
        <w:tcPr>
          <w:tcW w:w="4932" w:type="dxa"/>
          <w:shd w:val="clear" w:color="auto" w:fill="auto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  <w:shd w:val="clear" w:color="auto" w:fill="auto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95520E">
            <w:rPr>
              <w:rFonts w:ascii="Arial Narrow" w:hAnsi="Arial Narrow"/>
              <w:noProof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75D10A" w14:textId="77777777" w:rsidR="00E35A47" w:rsidRDefault="00E35A47">
      <w:r>
        <w:separator/>
      </w:r>
    </w:p>
  </w:footnote>
  <w:footnote w:type="continuationSeparator" w:id="0">
    <w:p w14:paraId="16CAD8AB" w14:textId="77777777" w:rsidR="00E35A47" w:rsidRDefault="00E35A47">
      <w:r>
        <w:continuationSeparator/>
      </w:r>
    </w:p>
  </w:footnote>
  <w:footnote w:type="continuationNotice" w:id="1">
    <w:p w14:paraId="78BE4B80" w14:textId="77777777" w:rsidR="00E35A47" w:rsidRDefault="00E35A4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44A54435" w:rsidR="00145B1E" w:rsidRPr="00E44179" w:rsidRDefault="00E35A47" w:rsidP="00C94BEB">
          <w:pPr>
            <w:rPr>
              <w:rFonts w:cs="Arial"/>
            </w:rPr>
          </w:pPr>
          <w:r>
            <w:rPr>
              <w:rFonts w:cs="Arial"/>
              <w:noProof/>
            </w:rPr>
            <w:pict w14:anchorId="4AD91D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6pt;height:77.75pt">
                <v:imagedata r:id="rId1" o:title="617826913_1344044921100719_2051053500551843884_n"/>
              </v:shape>
            </w:pict>
          </w:r>
        </w:p>
      </w:tc>
      <w:tc>
        <w:tcPr>
          <w:tcW w:w="6617" w:type="dxa"/>
        </w:tcPr>
        <w:p w14:paraId="17AE29E6" w14:textId="749776BB" w:rsidR="00145B1E" w:rsidRDefault="00CD215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TRƯỜNG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6D5"/>
    <w:rsid w:val="00014745"/>
    <w:rsid w:val="00016DFF"/>
    <w:rsid w:val="000E11B1"/>
    <w:rsid w:val="001071C3"/>
    <w:rsid w:val="00145B1E"/>
    <w:rsid w:val="00155255"/>
    <w:rsid w:val="001D7DC5"/>
    <w:rsid w:val="001F12B5"/>
    <w:rsid w:val="00251EBA"/>
    <w:rsid w:val="002721AE"/>
    <w:rsid w:val="00277B20"/>
    <w:rsid w:val="0028710D"/>
    <w:rsid w:val="002A6FDA"/>
    <w:rsid w:val="002C7FF3"/>
    <w:rsid w:val="00325785"/>
    <w:rsid w:val="003274A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679B"/>
    <w:rsid w:val="00537CDF"/>
    <w:rsid w:val="005A2190"/>
    <w:rsid w:val="005A5E34"/>
    <w:rsid w:val="005A6D89"/>
    <w:rsid w:val="0063035A"/>
    <w:rsid w:val="00660843"/>
    <w:rsid w:val="00671813"/>
    <w:rsid w:val="00690169"/>
    <w:rsid w:val="006B7EC5"/>
    <w:rsid w:val="006F4C82"/>
    <w:rsid w:val="00757658"/>
    <w:rsid w:val="007C1DBF"/>
    <w:rsid w:val="007E79D8"/>
    <w:rsid w:val="008013ED"/>
    <w:rsid w:val="00802042"/>
    <w:rsid w:val="0081535E"/>
    <w:rsid w:val="008309C6"/>
    <w:rsid w:val="00842848"/>
    <w:rsid w:val="00857CFB"/>
    <w:rsid w:val="00893A8E"/>
    <w:rsid w:val="00895A46"/>
    <w:rsid w:val="008C0503"/>
    <w:rsid w:val="008C743A"/>
    <w:rsid w:val="008D414E"/>
    <w:rsid w:val="008E589B"/>
    <w:rsid w:val="00927B59"/>
    <w:rsid w:val="0095520E"/>
    <w:rsid w:val="009C2AE3"/>
    <w:rsid w:val="009F19E3"/>
    <w:rsid w:val="009F4FEA"/>
    <w:rsid w:val="00A81AF8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CD215A"/>
    <w:rsid w:val="00D1263A"/>
    <w:rsid w:val="00DB7394"/>
    <w:rsid w:val="00DF07D0"/>
    <w:rsid w:val="00E35A47"/>
    <w:rsid w:val="00E441EC"/>
    <w:rsid w:val="00E77A1F"/>
    <w:rsid w:val="00ED0E81"/>
    <w:rsid w:val="00F01094"/>
    <w:rsid w:val="00F15879"/>
    <w:rsid w:val="00F24950"/>
    <w:rsid w:val="00F34C09"/>
    <w:rsid w:val="00F53F0F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96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107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Duc Pham</cp:lastModifiedBy>
  <cp:revision>40</cp:revision>
  <cp:lastPrinted>2007-02-07T02:13:00Z</cp:lastPrinted>
  <dcterms:created xsi:type="dcterms:W3CDTF">2023-09-07T01:02:00Z</dcterms:created>
  <dcterms:modified xsi:type="dcterms:W3CDTF">2026-06-10T10:42:00Z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