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1B23D56B" w:rsidR="004266D5" w:rsidRPr="00F34C09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Nhóm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1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28055C57" w:rsidR="001F12B5" w:rsidRPr="006F4C82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i w:val="0"/>
                <w:sz w:val="24"/>
                <w:szCs w:val="24"/>
              </w:rPr>
              <w:t>Xây dựng hệ thống hỗ trợ thi trắc nghiệm trên nền Web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04F79410" w:rsidR="004266D5" w:rsidRPr="006F4C82" w:rsidRDefault="00E35B68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35B68">
              <w:rPr>
                <w:rFonts w:ascii="Times New Roman" w:hAnsi="Times New Roman"/>
                <w:i w:val="0"/>
                <w:sz w:val="24"/>
                <w:szCs w:val="24"/>
              </w:rPr>
              <w:t>31/05/2026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6133D3A4" w:rsidR="004266D5" w:rsidRPr="006F4C82" w:rsidRDefault="00F34C09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EEF11F7" w14:textId="260C9484" w:rsidR="004266D5" w:rsidRPr="006F4C82" w:rsidRDefault="00E35B68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35B68">
              <w:rPr>
                <w:rFonts w:ascii="Times New Roman" w:hAnsi="Times New Roman"/>
                <w:i/>
                <w:iCs/>
                <w:sz w:val="24"/>
                <w:szCs w:val="24"/>
              </w:rPr>
              <w:t>Đánh giá Milestone 3, rà soát toàn bộ giao diện đã ghép nối với API và chuẩn bị cho giai đoạn kiểm thử.</w:t>
            </w:r>
          </w:p>
        </w:tc>
      </w:tr>
    </w:tbl>
    <w:p w14:paraId="452DDB53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89E680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23010338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3FBB0A3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Phạm Hồng Đức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384167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23010338@st.phenikaa-uni.edu.vn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331E499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3A22867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ThS. 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180F9184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dung.vuquang@phenikaa-uni.edu.vn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19FC2E3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14:paraId="6AB5F0AD" w14:textId="583052A0" w:rsidR="008C0503" w:rsidRPr="006F4C82" w:rsidRDefault="008C050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6F4C82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0B3B6886" w14:textId="38CDCD40" w:rsidR="00277B20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E35B68" w:rsidRPr="00E35B68">
              <w:rPr>
                <w:rFonts w:ascii="Times New Roman" w:hAnsi="Times New Roman"/>
                <w:sz w:val="24"/>
                <w:szCs w:val="24"/>
              </w:rPr>
              <w:t>Rà soát màn hình dành cho Admin (quản lý người dùng), Teacher (quản lý lớp, câu hỏi, đề thi) và Student (làm bài thi).</w:t>
            </w:r>
          </w:p>
        </w:tc>
      </w:tr>
      <w:tr w:rsidR="001F12B5" w:rsidRPr="006F4C82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298176AB" w14:textId="77777777" w:rsidR="00277B20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2.</w:t>
            </w:r>
            <w:r w:rsidR="00014745">
              <w:t xml:space="preserve"> </w:t>
            </w:r>
            <w:r w:rsidR="00E35B68" w:rsidRPr="00E35B68">
              <w:rPr>
                <w:rFonts w:ascii="Times New Roman" w:hAnsi="Times New Roman"/>
                <w:sz w:val="24"/>
                <w:szCs w:val="24"/>
              </w:rPr>
              <w:t>Đánh giá giao diện lịch sử, kết quả và thống kê điểm sử dụng thư viện Chart.js.</w:t>
            </w:r>
          </w:p>
          <w:p w14:paraId="22BEA342" w14:textId="6FD0A087" w:rsidR="00B47B8A" w:rsidRPr="006F4C82" w:rsidRDefault="00B47B8A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bookmarkStart w:id="1" w:name="_GoBack"/>
            <w:bookmarkEnd w:id="1"/>
          </w:p>
        </w:tc>
      </w:tr>
      <w:tr w:rsidR="001F12B5" w:rsidRPr="006F4C82" w14:paraId="1A769D5A" w14:textId="77777777" w:rsidTr="00E35B68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980"/>
        </w:trPr>
        <w:tc>
          <w:tcPr>
            <w:tcW w:w="10064" w:type="dxa"/>
          </w:tcPr>
          <w:p w14:paraId="592924D3" w14:textId="38A9087E" w:rsidR="00277B20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 w:rsidR="00014745">
              <w:t xml:space="preserve"> </w:t>
            </w:r>
            <w:r w:rsidR="00E35B68" w:rsidRPr="00E35B68">
              <w:rPr>
                <w:rFonts w:ascii="Times New Roman" w:hAnsi="Times New Roman"/>
                <w:sz w:val="24"/>
                <w:szCs w:val="24"/>
              </w:rPr>
              <w:t>Quyết định đẩy mạnh kiểm thử (Testing), bao gồm việc test khả năng validate và nhập dữ liệu sai để đóng vai người dùng lạ.</w:t>
            </w:r>
          </w:p>
        </w:tc>
      </w:tr>
      <w:tr w:rsidR="001F12B5" w:rsidRPr="006F4C82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5686F334" w14:textId="30EDE8C5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4.</w:t>
            </w:r>
            <w:r w:rsidR="00014745">
              <w:t xml:space="preserve"> </w:t>
            </w:r>
            <w:r w:rsidR="00E35B68" w:rsidRPr="00E35B68">
              <w:rPr>
                <w:rFonts w:ascii="Times New Roman" w:hAnsi="Times New Roman"/>
                <w:sz w:val="24"/>
                <w:szCs w:val="24"/>
              </w:rPr>
              <w:t>Bàn giao công việc viết báo cáo tổng kết đồ án.</w:t>
            </w:r>
          </w:p>
          <w:p w14:paraId="122CE7B0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A2B2201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</w:t>
            </w:r>
            <w:proofErr w:type="gramStart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>theo</w:t>
            </w:r>
            <w:proofErr w:type="gramEnd"/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1A1547FD" w:rsidR="00537CDF" w:rsidRPr="006F4C82" w:rsidRDefault="00E35B68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E35B68">
              <w:rPr>
                <w:rFonts w:ascii="Times New Roman" w:hAnsi="Times New Roman"/>
                <w:sz w:val="24"/>
                <w:szCs w:val="24"/>
              </w:rPr>
              <w:t>05/06/2026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44A6BCC9" w:rsidR="00537CDF" w:rsidRPr="006F4C82" w:rsidRDefault="00014745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014745">
              <w:rPr>
                <w:rFonts w:ascii="Times New Roman" w:hAnsi="Times New Roman"/>
                <w:sz w:val="24"/>
                <w:szCs w:val="24"/>
              </w:rPr>
              <w:t>09:00</w:t>
            </w:r>
          </w:p>
        </w:tc>
      </w:tr>
      <w:tr w:rsidR="004D42BB" w:rsidRPr="006F4C8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AD86" w14:textId="0DB0DED6" w:rsidR="004D42BB" w:rsidRPr="006F4C82" w:rsidRDefault="00E35B68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E35B68">
              <w:rPr>
                <w:rFonts w:ascii="Times New Roman" w:hAnsi="Times New Roman"/>
                <w:b w:val="0"/>
                <w:sz w:val="24"/>
                <w:szCs w:val="24"/>
              </w:rPr>
              <w:t>Báo cáo kết quả fix bug và chốt tài liệu bảo vệ cuối kỳ.</w:t>
            </w:r>
          </w:p>
        </w:tc>
      </w:tr>
    </w:tbl>
    <w:p w14:paraId="452053E4" w14:textId="148520E6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043F3D47" w14:textId="77777777" w:rsidR="000E11B1" w:rsidRPr="006F4C82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p w14:paraId="284E3A1D" w14:textId="77777777" w:rsidR="00F34C09" w:rsidRPr="006F4C82" w:rsidRDefault="00F34C09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sectPr w:rsidR="00F34C09" w:rsidRPr="006F4C82" w:rsidSect="004D42BB">
      <w:headerReference w:type="default" r:id="rId11"/>
      <w:footerReference w:type="default" r:id="rId12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F512F4" w14:textId="77777777" w:rsidR="00400533" w:rsidRDefault="00400533">
      <w:r>
        <w:separator/>
      </w:r>
    </w:p>
  </w:endnote>
  <w:endnote w:type="continuationSeparator" w:id="0">
    <w:p w14:paraId="3E47B295" w14:textId="77777777" w:rsidR="00400533" w:rsidRDefault="00400533">
      <w:r>
        <w:continuationSeparator/>
      </w:r>
    </w:p>
  </w:endnote>
  <w:endnote w:type="continuationNotice" w:id="1">
    <w:p w14:paraId="513CA3B3" w14:textId="77777777" w:rsidR="00400533" w:rsidRDefault="004005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932"/>
      <w:gridCol w:w="4932"/>
    </w:tblGrid>
    <w:tr w:rsidR="00384904" w14:paraId="03209CB7" w14:textId="77777777" w:rsidTr="00384904">
      <w:tc>
        <w:tcPr>
          <w:tcW w:w="4932" w:type="dxa"/>
          <w:shd w:val="clear" w:color="auto" w:fill="auto"/>
        </w:tcPr>
        <w:p w14:paraId="1CE4C932" w14:textId="4FDEC51D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_MeetingMinutes_Template_v1.doc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  <w:shd w:val="clear" w:color="auto" w:fill="auto"/>
        </w:tcPr>
        <w:p w14:paraId="10074CF9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B47B8A">
            <w:rPr>
              <w:rFonts w:ascii="Arial Narrow" w:hAnsi="Arial Narrow"/>
              <w:noProof/>
              <w:sz w:val="20"/>
            </w:rPr>
            <w:t>2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696FF8" w14:textId="77777777" w:rsidR="00400533" w:rsidRDefault="00400533">
      <w:r>
        <w:separator/>
      </w:r>
    </w:p>
  </w:footnote>
  <w:footnote w:type="continuationSeparator" w:id="0">
    <w:p w14:paraId="016404B6" w14:textId="77777777" w:rsidR="00400533" w:rsidRDefault="00400533">
      <w:r>
        <w:continuationSeparator/>
      </w:r>
    </w:p>
  </w:footnote>
  <w:footnote w:type="continuationNotice" w:id="1">
    <w:p w14:paraId="5281AD3C" w14:textId="77777777" w:rsidR="00400533" w:rsidRDefault="0040053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44A54435" w:rsidR="00145B1E" w:rsidRPr="00E44179" w:rsidRDefault="00400533" w:rsidP="00C94BEB">
          <w:pPr>
            <w:rPr>
              <w:rFonts w:cs="Arial"/>
            </w:rPr>
          </w:pPr>
          <w:r>
            <w:rPr>
              <w:rFonts w:cs="Arial"/>
              <w:noProof/>
            </w:rPr>
            <w:pict w14:anchorId="4AD91D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6.6pt;height:77.75pt">
                <v:imagedata r:id="rId1" o:title="617826913_1344044921100719_2051053500551843884_n"/>
              </v:shape>
            </w:pict>
          </w:r>
        </w:p>
      </w:tc>
      <w:tc>
        <w:tcPr>
          <w:tcW w:w="6617" w:type="dxa"/>
        </w:tcPr>
        <w:p w14:paraId="17AE29E6" w14:textId="749776BB" w:rsidR="00145B1E" w:rsidRDefault="00CD215A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TRƯỜNG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690169" w:rsidRPr="00690169">
            <w:rPr>
              <w:rFonts w:ascii="Times New Roman" w:hAnsi="Times New Roman"/>
              <w:color w:val="000000"/>
              <w:sz w:val="28"/>
              <w:szCs w:val="28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end"/>
          </w:r>
        </w:p>
        <w:p w14:paraId="3257F136" w14:textId="77777777" w:rsidR="00802042" w:rsidRPr="00802042" w:rsidRDefault="00802042" w:rsidP="00802042"/>
      </w:tc>
    </w:tr>
  </w:tbl>
  <w:p w14:paraId="4DAA8082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6D5"/>
    <w:rsid w:val="00014745"/>
    <w:rsid w:val="00016DFF"/>
    <w:rsid w:val="000E11B1"/>
    <w:rsid w:val="001071C3"/>
    <w:rsid w:val="00145B1E"/>
    <w:rsid w:val="00155255"/>
    <w:rsid w:val="001D7DC5"/>
    <w:rsid w:val="001F12B5"/>
    <w:rsid w:val="00251EBA"/>
    <w:rsid w:val="002721AE"/>
    <w:rsid w:val="00277B20"/>
    <w:rsid w:val="0028710D"/>
    <w:rsid w:val="002A6FDA"/>
    <w:rsid w:val="002C7FF3"/>
    <w:rsid w:val="00325785"/>
    <w:rsid w:val="003274A5"/>
    <w:rsid w:val="00361221"/>
    <w:rsid w:val="00384904"/>
    <w:rsid w:val="003B2F07"/>
    <w:rsid w:val="003F4E3A"/>
    <w:rsid w:val="003F7B00"/>
    <w:rsid w:val="00400533"/>
    <w:rsid w:val="00403198"/>
    <w:rsid w:val="004266D5"/>
    <w:rsid w:val="00434BC7"/>
    <w:rsid w:val="0043788C"/>
    <w:rsid w:val="00476A2F"/>
    <w:rsid w:val="004D42BB"/>
    <w:rsid w:val="004E067B"/>
    <w:rsid w:val="0052549A"/>
    <w:rsid w:val="00527B5C"/>
    <w:rsid w:val="0053679B"/>
    <w:rsid w:val="00537CDF"/>
    <w:rsid w:val="005A2190"/>
    <w:rsid w:val="005A5E34"/>
    <w:rsid w:val="005A6D89"/>
    <w:rsid w:val="0063035A"/>
    <w:rsid w:val="00660843"/>
    <w:rsid w:val="00671813"/>
    <w:rsid w:val="00690169"/>
    <w:rsid w:val="006B7EC5"/>
    <w:rsid w:val="006F4C82"/>
    <w:rsid w:val="00757658"/>
    <w:rsid w:val="007C1DBF"/>
    <w:rsid w:val="007E79D8"/>
    <w:rsid w:val="008013ED"/>
    <w:rsid w:val="00802042"/>
    <w:rsid w:val="0081535E"/>
    <w:rsid w:val="008309C6"/>
    <w:rsid w:val="00842848"/>
    <w:rsid w:val="00857CFB"/>
    <w:rsid w:val="00893A8E"/>
    <w:rsid w:val="00895A46"/>
    <w:rsid w:val="008C0503"/>
    <w:rsid w:val="008C743A"/>
    <w:rsid w:val="008D414E"/>
    <w:rsid w:val="008E589B"/>
    <w:rsid w:val="00927B59"/>
    <w:rsid w:val="009C2AE3"/>
    <w:rsid w:val="009F19E3"/>
    <w:rsid w:val="009F4FEA"/>
    <w:rsid w:val="00A81AF8"/>
    <w:rsid w:val="00A91EEF"/>
    <w:rsid w:val="00AA44D2"/>
    <w:rsid w:val="00AF26B6"/>
    <w:rsid w:val="00B17A7B"/>
    <w:rsid w:val="00B22FF1"/>
    <w:rsid w:val="00B36BC4"/>
    <w:rsid w:val="00B47B8A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CD215A"/>
    <w:rsid w:val="00D1263A"/>
    <w:rsid w:val="00DB7394"/>
    <w:rsid w:val="00DF07D0"/>
    <w:rsid w:val="00E35B68"/>
    <w:rsid w:val="00E441EC"/>
    <w:rsid w:val="00E77A1F"/>
    <w:rsid w:val="00ED0E81"/>
    <w:rsid w:val="00F01094"/>
    <w:rsid w:val="00F15879"/>
    <w:rsid w:val="00F24950"/>
    <w:rsid w:val="00F34C09"/>
    <w:rsid w:val="00F53F0F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963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A0E568-C57D-4894-8F7C-FE288E426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106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Duc Pham</cp:lastModifiedBy>
  <cp:revision>41</cp:revision>
  <cp:lastPrinted>2007-02-07T02:13:00Z</cp:lastPrinted>
  <dcterms:created xsi:type="dcterms:W3CDTF">2023-09-07T01:02:00Z</dcterms:created>
  <dcterms:modified xsi:type="dcterms:W3CDTF">2026-06-10T10:44:00Z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